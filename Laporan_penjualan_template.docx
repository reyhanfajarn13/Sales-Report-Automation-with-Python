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65"/>
      </w:tblGrid>
      <w:tr w:rsidR="004B7E44" w14:paraId="252F6745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48FBD84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F89859E" wp14:editId="2D3283E6">
                      <wp:extent cx="5629275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29275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1F32A9" w14:textId="622BE53F" w:rsidR="004B7E44" w:rsidRPr="004B7E44" w:rsidRDefault="0088496F" w:rsidP="004B7E44">
                                  <w:pPr>
                                    <w:pStyle w:val="Title"/>
                                  </w:pPr>
                                  <w:r>
                                    <w:t>LAPORAN PENJUALAN ADIDAS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F89859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43.2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" filled="f" stroked="f" strokeweight=".5pt">
                      <v:textbox>
                        <w:txbxContent>
                          <w:p w14:paraId="5E1F32A9" w14:textId="622BE53F" w:rsidR="004B7E44" w:rsidRPr="004B7E44" w:rsidRDefault="0088496F" w:rsidP="004B7E44">
                            <w:pPr>
                              <w:pStyle w:val="Title"/>
                            </w:pPr>
                            <w:r>
                              <w:t>LAPORAN PENJUALAN ADIDAS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0A4CF1F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94485B0" wp14:editId="44C96CE1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C1917CA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DAA9BFF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E62D990" wp14:editId="314163BF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2C3AE0" w14:textId="1B640FB0" w:rsidR="004B7E44" w:rsidRPr="004B7E44" w:rsidRDefault="0088496F" w:rsidP="004B7E44">
                                  <w:pPr>
                                    <w:pStyle w:val="Subtitle"/>
                                  </w:pPr>
                                  <w:proofErr w:type="spellStart"/>
                                  <w:proofErr w:type="gramStart"/>
                                  <w:r>
                                    <w:t>Periode</w:t>
                                  </w:r>
                                  <w:proofErr w:type="spellEnd"/>
                                  <w:r>
                                    <w:t xml:space="preserve"> :</w:t>
                                  </w:r>
                                  <w:proofErr w:type="gramEnd"/>
                                  <w:r>
                                    <w:t xml:space="preserve"> {{ </w:t>
                                  </w:r>
                                  <w:proofErr w:type="spellStart"/>
                                  <w:r>
                                    <w:t>tahun</w:t>
                                  </w:r>
                                  <w:proofErr w:type="spellEnd"/>
                                  <w:r>
                                    <w:t xml:space="preserve"> }}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62D990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632C3AE0" w14:textId="1B640FB0" w:rsidR="004B7E44" w:rsidRPr="004B7E44" w:rsidRDefault="0088496F" w:rsidP="004B7E44">
                            <w:pPr>
                              <w:pStyle w:val="Subtitle"/>
                            </w:pPr>
                            <w:proofErr w:type="spellStart"/>
                            <w:proofErr w:type="gramStart"/>
                            <w:r>
                              <w:t>Periode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{{ </w:t>
                            </w:r>
                            <w:proofErr w:type="spellStart"/>
                            <w:r>
                              <w:t>tahun</w:t>
                            </w:r>
                            <w:proofErr w:type="spellEnd"/>
                            <w:r>
                              <w:t xml:space="preserve"> }}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B554758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999B02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49C68BC" wp14:editId="6F6ABFA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05DA22" w14:textId="28ADB62C" w:rsidR="004B7E44" w:rsidRPr="004B7E44" w:rsidRDefault="0088496F" w:rsidP="004B7E44">
                                  <w:pPr>
                                    <w:pStyle w:val="Heading1"/>
                                  </w:pPr>
                                  <w:r>
                                    <w:t>ADIDAS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9C68BC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2C05DA22" w14:textId="28ADB62C" w:rsidR="004B7E44" w:rsidRPr="004B7E44" w:rsidRDefault="0088496F" w:rsidP="004B7E44">
                            <w:pPr>
                              <w:pStyle w:val="Heading1"/>
                            </w:pPr>
                            <w:r>
                              <w:t>ADIDAS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DDC6681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481F58" wp14:editId="02E76889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F89588" w14:textId="77777777" w:rsidR="004B7E44" w:rsidRPr="004B7E44" w:rsidRDefault="004B7E44" w:rsidP="004B7E44">
                                  <w:r w:rsidRPr="004B7E44">
                                    <w:t>Street Address</w:t>
                                  </w:r>
                                </w:p>
                                <w:p w14:paraId="7B8D34AE" w14:textId="77777777" w:rsidR="004B7E44" w:rsidRPr="004B7E44" w:rsidRDefault="004B7E44" w:rsidP="004B7E44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481F58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20F89588" w14:textId="77777777" w:rsidR="004B7E44" w:rsidRPr="004B7E44" w:rsidRDefault="004B7E44" w:rsidP="004B7E44">
                            <w:r w:rsidRPr="004B7E44">
                              <w:t>Street Address</w:t>
                            </w:r>
                          </w:p>
                          <w:p w14:paraId="7B8D34AE" w14:textId="77777777" w:rsidR="004B7E44" w:rsidRPr="004B7E44" w:rsidRDefault="004B7E44" w:rsidP="004B7E44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2A20319" wp14:editId="1C5D99D2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B31738" w14:textId="77777777" w:rsidR="004B7E44" w:rsidRDefault="004B7E44" w:rsidP="004B7E44">
                                  <w:r>
                                    <w:t>Phone</w:t>
                                  </w:r>
                                </w:p>
                                <w:p w14:paraId="5E8E9596" w14:textId="77777777"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A20319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51B31738" w14:textId="77777777" w:rsidR="004B7E44" w:rsidRDefault="004B7E44" w:rsidP="004B7E44">
                            <w:r>
                              <w:t>Phone</w:t>
                            </w:r>
                          </w:p>
                          <w:p w14:paraId="5E8E9596" w14:textId="77777777"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19EC4C6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4DE2DF8E" wp14:editId="13A72DB8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F91AB3D" wp14:editId="6262E9E5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994C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07B3F2E0" wp14:editId="1D793872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FB68C" w14:textId="77777777" w:rsidR="004B7E44" w:rsidRDefault="004B7E44">
      <w:pPr>
        <w:spacing w:after="200"/>
      </w:pPr>
      <w:r>
        <w:br w:type="page"/>
      </w:r>
    </w:p>
    <w:p w14:paraId="513AF1CC" w14:textId="2B2EA52C" w:rsidR="004B7E44" w:rsidRDefault="004B7E44" w:rsidP="004B7E44">
      <w:pPr>
        <w:pStyle w:val="Heading2"/>
        <w:spacing w:after="500"/>
      </w:pPr>
    </w:p>
    <w:p w14:paraId="33761C52" w14:textId="28EEC478" w:rsidR="0088496F" w:rsidRDefault="0088496F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Summary</w:t>
      </w:r>
    </w:p>
    <w:p w14:paraId="6AF3F174" w14:textId="6161563C" w:rsidR="0088496F" w:rsidRPr="009D539C" w:rsidRDefault="0088496F" w:rsidP="004B7E44">
      <w:pPr>
        <w:pStyle w:val="Heading3"/>
        <w:rPr>
          <w:b/>
          <w:i w:val="0"/>
          <w:sz w:val="36"/>
          <w:szCs w:val="36"/>
        </w:rPr>
      </w:pPr>
      <w:r w:rsidRPr="009D539C">
        <w:rPr>
          <w:b/>
          <w:i w:val="0"/>
          <w:sz w:val="36"/>
          <w:szCs w:val="36"/>
        </w:rPr>
        <w:t xml:space="preserve">Total </w:t>
      </w:r>
      <w:proofErr w:type="spellStart"/>
      <w:r w:rsidRPr="009D539C">
        <w:rPr>
          <w:b/>
          <w:i w:val="0"/>
          <w:sz w:val="36"/>
          <w:szCs w:val="36"/>
        </w:rPr>
        <w:t>Penjualan</w:t>
      </w:r>
      <w:proofErr w:type="spellEnd"/>
      <w:r w:rsidR="009D539C" w:rsidRPr="009D539C">
        <w:rPr>
          <w:b/>
          <w:i w:val="0"/>
          <w:sz w:val="36"/>
          <w:szCs w:val="36"/>
        </w:rPr>
        <w:tab/>
      </w:r>
      <w:r w:rsidRPr="009D539C">
        <w:rPr>
          <w:b/>
          <w:i w:val="0"/>
          <w:sz w:val="36"/>
          <w:szCs w:val="36"/>
        </w:rPr>
        <w:t xml:space="preserve">: </w:t>
      </w:r>
      <w:proofErr w:type="gramStart"/>
      <w:r w:rsidRPr="009D539C">
        <w:rPr>
          <w:b/>
          <w:i w:val="0"/>
          <w:sz w:val="36"/>
          <w:szCs w:val="36"/>
        </w:rPr>
        <w:t xml:space="preserve">{{ </w:t>
      </w:r>
      <w:proofErr w:type="spellStart"/>
      <w:r w:rsidR="00DE7E6C" w:rsidRPr="00DE7E6C">
        <w:rPr>
          <w:b/>
          <w:i w:val="0"/>
          <w:sz w:val="36"/>
          <w:szCs w:val="36"/>
        </w:rPr>
        <w:t>Total</w:t>
      </w:r>
      <w:proofErr w:type="gramEnd"/>
      <w:r w:rsidR="00DE7E6C" w:rsidRPr="00DE7E6C">
        <w:rPr>
          <w:b/>
          <w:i w:val="0"/>
          <w:sz w:val="36"/>
          <w:szCs w:val="36"/>
        </w:rPr>
        <w:t>_penjualan</w:t>
      </w:r>
      <w:proofErr w:type="spellEnd"/>
      <w:r w:rsidR="00DE7E6C">
        <w:rPr>
          <w:b/>
          <w:i w:val="0"/>
          <w:sz w:val="36"/>
          <w:szCs w:val="36"/>
        </w:rPr>
        <w:t xml:space="preserve"> }}</w:t>
      </w:r>
    </w:p>
    <w:p w14:paraId="62384732" w14:textId="631E7665" w:rsidR="0088496F" w:rsidRPr="009D539C" w:rsidRDefault="0088496F" w:rsidP="004B7E44">
      <w:pPr>
        <w:pStyle w:val="Heading3"/>
        <w:rPr>
          <w:b/>
          <w:i w:val="0"/>
          <w:sz w:val="36"/>
          <w:szCs w:val="36"/>
        </w:rPr>
      </w:pPr>
      <w:r w:rsidRPr="009D539C">
        <w:rPr>
          <w:b/>
          <w:i w:val="0"/>
          <w:sz w:val="36"/>
          <w:szCs w:val="36"/>
        </w:rPr>
        <w:t xml:space="preserve">Total Unit </w:t>
      </w:r>
      <w:proofErr w:type="spellStart"/>
      <w:r w:rsidRPr="009D539C">
        <w:rPr>
          <w:b/>
          <w:i w:val="0"/>
          <w:sz w:val="36"/>
          <w:szCs w:val="36"/>
        </w:rPr>
        <w:t>Terjual</w:t>
      </w:r>
      <w:proofErr w:type="spellEnd"/>
      <w:r w:rsidR="009D539C" w:rsidRPr="009D539C">
        <w:rPr>
          <w:b/>
          <w:i w:val="0"/>
          <w:sz w:val="36"/>
          <w:szCs w:val="36"/>
        </w:rPr>
        <w:tab/>
      </w:r>
      <w:r w:rsidRPr="009D539C">
        <w:rPr>
          <w:b/>
          <w:i w:val="0"/>
          <w:sz w:val="36"/>
          <w:szCs w:val="36"/>
        </w:rPr>
        <w:t xml:space="preserve">: </w:t>
      </w:r>
      <w:proofErr w:type="gramStart"/>
      <w:r w:rsidR="009D539C" w:rsidRPr="009D539C">
        <w:rPr>
          <w:b/>
          <w:i w:val="0"/>
          <w:sz w:val="36"/>
          <w:szCs w:val="36"/>
        </w:rPr>
        <w:t xml:space="preserve">{{ </w:t>
      </w:r>
      <w:proofErr w:type="spellStart"/>
      <w:r w:rsidR="009D539C" w:rsidRPr="009D539C">
        <w:rPr>
          <w:b/>
          <w:i w:val="0"/>
          <w:sz w:val="36"/>
          <w:szCs w:val="36"/>
        </w:rPr>
        <w:t>Total</w:t>
      </w:r>
      <w:proofErr w:type="gramEnd"/>
      <w:r w:rsidR="009D539C" w:rsidRPr="009D539C">
        <w:rPr>
          <w:b/>
          <w:i w:val="0"/>
          <w:sz w:val="36"/>
          <w:szCs w:val="36"/>
        </w:rPr>
        <w:t>_unit</w:t>
      </w:r>
      <w:proofErr w:type="spellEnd"/>
      <w:r w:rsidR="009D539C" w:rsidRPr="009D539C">
        <w:rPr>
          <w:b/>
          <w:i w:val="0"/>
          <w:sz w:val="36"/>
          <w:szCs w:val="36"/>
        </w:rPr>
        <w:t xml:space="preserve"> }} </w:t>
      </w:r>
    </w:p>
    <w:p w14:paraId="2B65363C" w14:textId="77777777" w:rsidR="0088496F" w:rsidRDefault="0088496F" w:rsidP="004B7E44">
      <w:pPr>
        <w:pStyle w:val="Heading3"/>
        <w:rPr>
          <w:b/>
          <w:i w:val="0"/>
          <w:sz w:val="44"/>
        </w:rPr>
      </w:pPr>
    </w:p>
    <w:p w14:paraId="408B36FB" w14:textId="77777777" w:rsidR="0088496F" w:rsidRDefault="0088496F" w:rsidP="004B7E44">
      <w:pPr>
        <w:pStyle w:val="Heading3"/>
        <w:rPr>
          <w:b/>
          <w:i w:val="0"/>
          <w:sz w:val="44"/>
        </w:rPr>
      </w:pPr>
    </w:p>
    <w:p w14:paraId="5D5B1040" w14:textId="64DE55B7" w:rsidR="004B7E44" w:rsidRDefault="0088496F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 xml:space="preserve">Hasil </w:t>
      </w:r>
      <w:proofErr w:type="spellStart"/>
      <w:r>
        <w:rPr>
          <w:b/>
          <w:i w:val="0"/>
          <w:sz w:val="44"/>
        </w:rPr>
        <w:t>Penjualan</w:t>
      </w:r>
      <w:proofErr w:type="spellEnd"/>
      <w:r>
        <w:rPr>
          <w:b/>
          <w:i w:val="0"/>
          <w:sz w:val="44"/>
        </w:rPr>
        <w:t xml:space="preserve"> (Kota)</w:t>
      </w:r>
    </w:p>
    <w:p w14:paraId="098B4BBC" w14:textId="77777777" w:rsidR="004B7E44" w:rsidRDefault="004B7E44" w:rsidP="004B7E44">
      <w:pPr>
        <w:rPr>
          <w:rFonts w:eastAsia="Times New Roman"/>
        </w:rPr>
      </w:pPr>
    </w:p>
    <w:p w14:paraId="33B77C7D" w14:textId="1AF29ADC" w:rsidR="0088496F" w:rsidRDefault="0088496F" w:rsidP="004B7E44">
      <w:pPr>
        <w:rPr>
          <w:color w:val="auto"/>
        </w:rPr>
      </w:pPr>
      <w:r>
        <w:rPr>
          <w:color w:val="auto"/>
        </w:rPr>
        <w:t xml:space="preserve">Volume </w:t>
      </w:r>
      <w:proofErr w:type="spellStart"/>
      <w:r>
        <w:rPr>
          <w:color w:val="auto"/>
        </w:rPr>
        <w:t>Valuasi</w:t>
      </w:r>
      <w:proofErr w:type="spellEnd"/>
      <w:r>
        <w:rPr>
          <w:color w:val="auto"/>
        </w:rPr>
        <w:t xml:space="preserve"> Hasil </w:t>
      </w:r>
      <w:proofErr w:type="spellStart"/>
      <w:r>
        <w:rPr>
          <w:color w:val="auto"/>
        </w:rPr>
        <w:t>Penjualan</w:t>
      </w:r>
      <w:proofErr w:type="spellEnd"/>
    </w:p>
    <w:tbl>
      <w:tblPr>
        <w:tblStyle w:val="TableWeb3"/>
        <w:tblW w:w="0" w:type="auto"/>
        <w:tblLook w:val="04A0" w:firstRow="1" w:lastRow="0" w:firstColumn="1" w:lastColumn="0" w:noHBand="0" w:noVBand="1"/>
      </w:tblPr>
      <w:tblGrid>
        <w:gridCol w:w="4931"/>
        <w:gridCol w:w="4945"/>
      </w:tblGrid>
      <w:tr w:rsidR="0088496F" w14:paraId="62CDAB79" w14:textId="77777777" w:rsidTr="008849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63" w:type="dxa"/>
          </w:tcPr>
          <w:p w14:paraId="34D201BF" w14:textId="35275859" w:rsidR="0088496F" w:rsidRDefault="0088496F" w:rsidP="004B7E44">
            <w:proofErr w:type="spellStart"/>
            <w:r w:rsidRPr="0088496F">
              <w:rPr>
                <w:color w:val="auto"/>
              </w:rPr>
              <w:t>kota</w:t>
            </w:r>
            <w:proofErr w:type="spellEnd"/>
          </w:p>
        </w:tc>
        <w:tc>
          <w:tcPr>
            <w:tcW w:w="4963" w:type="dxa"/>
          </w:tcPr>
          <w:p w14:paraId="7799D001" w14:textId="12648D8D" w:rsidR="0088496F" w:rsidRPr="0088496F" w:rsidRDefault="0088496F" w:rsidP="004B7E44">
            <w:pPr>
              <w:rPr>
                <w:color w:val="auto"/>
              </w:rPr>
            </w:pPr>
            <w:r>
              <w:rPr>
                <w:color w:val="auto"/>
              </w:rPr>
              <w:t xml:space="preserve">Total </w:t>
            </w:r>
            <w:proofErr w:type="spellStart"/>
            <w:r>
              <w:rPr>
                <w:color w:val="auto"/>
              </w:rPr>
              <w:t>Penjualan</w:t>
            </w:r>
            <w:proofErr w:type="spellEnd"/>
          </w:p>
        </w:tc>
      </w:tr>
      <w:tr w:rsidR="0088496F" w14:paraId="467E2050" w14:textId="77777777" w:rsidTr="0088496F">
        <w:tc>
          <w:tcPr>
            <w:tcW w:w="4963" w:type="dxa"/>
          </w:tcPr>
          <w:p w14:paraId="07383D91" w14:textId="0786E773" w:rsidR="0088496F" w:rsidRPr="00C10912" w:rsidRDefault="0088496F" w:rsidP="004B7E44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_kota_1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139E99C7" w14:textId="01ADA075" w:rsidR="0088496F" w:rsidRPr="00C10912" w:rsidRDefault="0088496F" w:rsidP="004B7E44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penjualan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_kota_1 </w:t>
            </w:r>
            <w:r>
              <w:rPr>
                <w:color w:val="auto"/>
              </w:rPr>
              <w:t>}}</w:t>
            </w:r>
          </w:p>
        </w:tc>
      </w:tr>
      <w:tr w:rsidR="0088496F" w14:paraId="7BFBD886" w14:textId="77777777" w:rsidTr="0088496F">
        <w:tc>
          <w:tcPr>
            <w:tcW w:w="4963" w:type="dxa"/>
          </w:tcPr>
          <w:p w14:paraId="6FAA7FAA" w14:textId="20A6A130" w:rsidR="0088496F" w:rsidRPr="00C10912" w:rsidRDefault="0088496F" w:rsidP="004B7E44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_kota_2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7AF09E75" w14:textId="4088D353" w:rsidR="0088496F" w:rsidRPr="00C10912" w:rsidRDefault="0088496F" w:rsidP="004B7E44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penjualan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_kota_2 </w:t>
            </w:r>
            <w:r>
              <w:rPr>
                <w:color w:val="auto"/>
              </w:rPr>
              <w:t>}}</w:t>
            </w:r>
          </w:p>
        </w:tc>
      </w:tr>
      <w:tr w:rsidR="0088496F" w14:paraId="6DD1DAE0" w14:textId="77777777" w:rsidTr="0088496F">
        <w:tc>
          <w:tcPr>
            <w:tcW w:w="4963" w:type="dxa"/>
          </w:tcPr>
          <w:p w14:paraId="07AE8DC9" w14:textId="6418137A" w:rsidR="0088496F" w:rsidRPr="00C10912" w:rsidRDefault="0088496F" w:rsidP="004B7E44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_kota_3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4E820A4C" w14:textId="7CC805AA" w:rsidR="0088496F" w:rsidRPr="00C10912" w:rsidRDefault="0088496F" w:rsidP="004B7E44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penjualan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_kota_3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38753459" w14:textId="77777777" w:rsidTr="0088496F">
        <w:tc>
          <w:tcPr>
            <w:tcW w:w="4963" w:type="dxa"/>
          </w:tcPr>
          <w:p w14:paraId="26C6B857" w14:textId="538BE64C" w:rsidR="0088496F" w:rsidRDefault="0088496F" w:rsidP="004B7E44"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_kota_4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309AA9EA" w14:textId="030A4670" w:rsidR="0088496F" w:rsidRPr="00C10912" w:rsidRDefault="0088496F" w:rsidP="004B7E44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penjualan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_kota_4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584D586C" w14:textId="77777777" w:rsidTr="0088496F">
        <w:tc>
          <w:tcPr>
            <w:tcW w:w="4963" w:type="dxa"/>
          </w:tcPr>
          <w:p w14:paraId="036618F8" w14:textId="3B7BABC4" w:rsidR="0088496F" w:rsidRDefault="0088496F" w:rsidP="004B7E44"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_kota_5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7ED8A560" w14:textId="3C3CDDF3" w:rsidR="0088496F" w:rsidRPr="00C10912" w:rsidRDefault="0088496F" w:rsidP="004B7E44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penjualan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_kota_5 </w:t>
            </w:r>
            <w:r>
              <w:rPr>
                <w:color w:val="auto"/>
              </w:rPr>
              <w:t>}}</w:t>
            </w:r>
          </w:p>
        </w:tc>
      </w:tr>
    </w:tbl>
    <w:p w14:paraId="5F08F5D7" w14:textId="4D056BCC" w:rsidR="004B7E44" w:rsidRDefault="004B7E44" w:rsidP="004B7E44"/>
    <w:p w14:paraId="6405494C" w14:textId="40278E52" w:rsidR="0088496F" w:rsidRDefault="0088496F" w:rsidP="004B7E44"/>
    <w:p w14:paraId="488BC372" w14:textId="77C51578" w:rsidR="00BE2FF4" w:rsidRPr="00BE2FF4" w:rsidRDefault="00BE2FF4" w:rsidP="004B7E44">
      <w:pPr>
        <w:rPr>
          <w:b/>
          <w:bCs/>
          <w:color w:val="auto"/>
          <w:sz w:val="44"/>
          <w:szCs w:val="44"/>
        </w:rPr>
      </w:pPr>
      <w:proofErr w:type="spellStart"/>
      <w:r w:rsidRPr="00BE2FF4">
        <w:rPr>
          <w:b/>
          <w:bCs/>
          <w:color w:val="auto"/>
          <w:sz w:val="44"/>
          <w:szCs w:val="44"/>
        </w:rPr>
        <w:t>Penjualan</w:t>
      </w:r>
      <w:proofErr w:type="spellEnd"/>
      <w:r w:rsidRPr="00BE2FF4">
        <w:rPr>
          <w:b/>
          <w:bCs/>
          <w:color w:val="auto"/>
          <w:sz w:val="44"/>
          <w:szCs w:val="44"/>
        </w:rPr>
        <w:t xml:space="preserve"> Per Regional</w:t>
      </w:r>
    </w:p>
    <w:p w14:paraId="2C4249A6" w14:textId="75B43E1B" w:rsidR="00C10912" w:rsidRDefault="008B6CDA" w:rsidP="004B7E44">
      <w:r>
        <w:rPr>
          <w:noProof/>
        </w:rPr>
        <w:lastRenderedPageBreak/>
        <w:drawing>
          <wp:inline distT="0" distB="0" distL="0" distR="0" wp14:anchorId="44F04266" wp14:editId="08C9C8C3">
            <wp:extent cx="6324600" cy="3848100"/>
            <wp:effectExtent l="0" t="0" r="0" b="0"/>
            <wp:docPr id="9" name="Picture 9" descr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lacehold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343" cy="38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9B7C" w14:textId="77777777" w:rsidR="00C10912" w:rsidRDefault="00C10912" w:rsidP="004B7E44"/>
    <w:p w14:paraId="7691B312" w14:textId="45313AA6" w:rsidR="0088496F" w:rsidRPr="0088496F" w:rsidRDefault="0088496F" w:rsidP="004B7E44">
      <w:pPr>
        <w:rPr>
          <w:color w:val="auto"/>
        </w:rPr>
      </w:pPr>
      <w:r>
        <w:rPr>
          <w:color w:val="auto"/>
        </w:rPr>
        <w:t xml:space="preserve">Volume </w:t>
      </w:r>
      <w:proofErr w:type="spellStart"/>
      <w:r>
        <w:rPr>
          <w:color w:val="auto"/>
        </w:rPr>
        <w:t>Penjualan</w:t>
      </w:r>
      <w:proofErr w:type="spellEnd"/>
      <w:r>
        <w:rPr>
          <w:color w:val="auto"/>
        </w:rPr>
        <w:t xml:space="preserve"> (</w:t>
      </w:r>
      <w:proofErr w:type="spellStart"/>
      <w:r>
        <w:rPr>
          <w:color w:val="auto"/>
        </w:rPr>
        <w:t>dalam</w:t>
      </w:r>
      <w:proofErr w:type="spellEnd"/>
      <w:r>
        <w:rPr>
          <w:color w:val="auto"/>
        </w:rPr>
        <w:t xml:space="preserve"> unit)</w:t>
      </w:r>
    </w:p>
    <w:tbl>
      <w:tblPr>
        <w:tblStyle w:val="TableWeb3"/>
        <w:tblW w:w="0" w:type="auto"/>
        <w:tblLook w:val="04A0" w:firstRow="1" w:lastRow="0" w:firstColumn="1" w:lastColumn="0" w:noHBand="0" w:noVBand="1"/>
      </w:tblPr>
      <w:tblGrid>
        <w:gridCol w:w="4935"/>
        <w:gridCol w:w="4941"/>
      </w:tblGrid>
      <w:tr w:rsidR="0088496F" w14:paraId="50A7B9D0" w14:textId="77777777" w:rsidTr="00B95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63" w:type="dxa"/>
          </w:tcPr>
          <w:p w14:paraId="3F802912" w14:textId="77777777" w:rsidR="0088496F" w:rsidRDefault="0088496F" w:rsidP="00B95661">
            <w:proofErr w:type="spellStart"/>
            <w:r w:rsidRPr="0088496F">
              <w:rPr>
                <w:color w:val="auto"/>
              </w:rPr>
              <w:t>kota</w:t>
            </w:r>
            <w:proofErr w:type="spellEnd"/>
          </w:p>
        </w:tc>
        <w:tc>
          <w:tcPr>
            <w:tcW w:w="4963" w:type="dxa"/>
          </w:tcPr>
          <w:p w14:paraId="32B4798C" w14:textId="77777777" w:rsidR="0088496F" w:rsidRPr="0088496F" w:rsidRDefault="0088496F" w:rsidP="00B95661">
            <w:pPr>
              <w:rPr>
                <w:color w:val="auto"/>
              </w:rPr>
            </w:pPr>
            <w:r>
              <w:rPr>
                <w:color w:val="auto"/>
              </w:rPr>
              <w:t xml:space="preserve">Total </w:t>
            </w:r>
            <w:proofErr w:type="spellStart"/>
            <w:r>
              <w:rPr>
                <w:color w:val="auto"/>
              </w:rPr>
              <w:t>Penjualan</w:t>
            </w:r>
            <w:proofErr w:type="spellEnd"/>
          </w:p>
        </w:tc>
      </w:tr>
      <w:tr w:rsidR="0088496F" w14:paraId="665E991C" w14:textId="77777777" w:rsidTr="00B95661">
        <w:tc>
          <w:tcPr>
            <w:tcW w:w="4963" w:type="dxa"/>
          </w:tcPr>
          <w:p w14:paraId="4D90451E" w14:textId="016504E2" w:rsidR="0088496F" w:rsidRPr="0088496F" w:rsidRDefault="00C10912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_kota_1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32B86099" w14:textId="33C02C73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unit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_kota_1 </w:t>
            </w:r>
            <w:r>
              <w:rPr>
                <w:color w:val="auto"/>
              </w:rPr>
              <w:t>}}</w:t>
            </w:r>
          </w:p>
        </w:tc>
      </w:tr>
      <w:tr w:rsidR="0088496F" w14:paraId="60E709FB" w14:textId="77777777" w:rsidTr="00B95661">
        <w:tc>
          <w:tcPr>
            <w:tcW w:w="4963" w:type="dxa"/>
          </w:tcPr>
          <w:p w14:paraId="5624A49B" w14:textId="13953F98" w:rsidR="0088496F" w:rsidRDefault="00C10912" w:rsidP="00B95661">
            <w:proofErr w:type="gramStart"/>
            <w:r>
              <w:rPr>
                <w:color w:val="auto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_kota_2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56CBBB8E" w14:textId="28FC41A9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unit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_kota_2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49B9C44A" w14:textId="77777777" w:rsidTr="00B95661">
        <w:tc>
          <w:tcPr>
            <w:tcW w:w="4963" w:type="dxa"/>
          </w:tcPr>
          <w:p w14:paraId="1A76C265" w14:textId="1A7CE9D5" w:rsidR="0088496F" w:rsidRDefault="00C10912" w:rsidP="00B95661">
            <w:proofErr w:type="gramStart"/>
            <w:r>
              <w:rPr>
                <w:color w:val="auto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_kota_3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590C58DC" w14:textId="706FBDA5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unit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_kota_3 </w:t>
            </w:r>
            <w:r>
              <w:rPr>
                <w:color w:val="auto"/>
              </w:rPr>
              <w:t>}}</w:t>
            </w:r>
          </w:p>
        </w:tc>
      </w:tr>
      <w:tr w:rsidR="0088496F" w14:paraId="6B64A59B" w14:textId="77777777" w:rsidTr="00B95661">
        <w:tc>
          <w:tcPr>
            <w:tcW w:w="4963" w:type="dxa"/>
          </w:tcPr>
          <w:p w14:paraId="76AC38F3" w14:textId="46CDE485" w:rsidR="0088496F" w:rsidRDefault="00C10912" w:rsidP="00B95661">
            <w:proofErr w:type="gramStart"/>
            <w:r>
              <w:rPr>
                <w:color w:val="auto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_kota_4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4811BBF6" w14:textId="3240ACCD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unit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_kota_4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705020C0" w14:textId="77777777" w:rsidTr="00B95661">
        <w:tc>
          <w:tcPr>
            <w:tcW w:w="4963" w:type="dxa"/>
          </w:tcPr>
          <w:p w14:paraId="0F3211F7" w14:textId="6A2A0FA9" w:rsidR="0088496F" w:rsidRDefault="00C10912" w:rsidP="00B95661">
            <w:proofErr w:type="gramStart"/>
            <w:r>
              <w:rPr>
                <w:color w:val="auto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_kota_5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0EE7DE84" w14:textId="6734FD36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unit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_kota_5 </w:t>
            </w:r>
            <w:r>
              <w:rPr>
                <w:color w:val="auto"/>
              </w:rPr>
              <w:t>}}</w:t>
            </w:r>
          </w:p>
        </w:tc>
      </w:tr>
    </w:tbl>
    <w:p w14:paraId="75CC29DF" w14:textId="686441A8" w:rsid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6937BEC4" w14:textId="011B1FC1" w:rsidR="009D539C" w:rsidRDefault="009D539C" w:rsidP="004B7E44">
      <w:pPr>
        <w:pStyle w:val="Heading3"/>
        <w:rPr>
          <w:rFonts w:eastAsiaTheme="minorHAnsi"/>
          <w:b/>
          <w:i w:val="0"/>
          <w:sz w:val="44"/>
        </w:rPr>
      </w:pPr>
    </w:p>
    <w:p w14:paraId="089DD63B" w14:textId="2A3041DE" w:rsidR="009D539C" w:rsidRDefault="009D539C" w:rsidP="004B7E44">
      <w:pPr>
        <w:pStyle w:val="Heading3"/>
        <w:rPr>
          <w:rFonts w:eastAsiaTheme="minorHAnsi"/>
          <w:b/>
          <w:i w:val="0"/>
          <w:sz w:val="44"/>
        </w:rPr>
      </w:pPr>
    </w:p>
    <w:p w14:paraId="185BBBFA" w14:textId="77777777" w:rsidR="009D539C" w:rsidRPr="004B7E44" w:rsidRDefault="009D539C" w:rsidP="004B7E44">
      <w:pPr>
        <w:pStyle w:val="Heading3"/>
        <w:rPr>
          <w:rFonts w:eastAsiaTheme="minorHAnsi"/>
          <w:b/>
          <w:i w:val="0"/>
          <w:sz w:val="44"/>
        </w:rPr>
      </w:pPr>
    </w:p>
    <w:p w14:paraId="6698F972" w14:textId="2AFEF587" w:rsidR="0088496F" w:rsidRDefault="0088496F" w:rsidP="0088496F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 xml:space="preserve">Hasil </w:t>
      </w:r>
      <w:proofErr w:type="spellStart"/>
      <w:r>
        <w:rPr>
          <w:b/>
          <w:i w:val="0"/>
          <w:sz w:val="44"/>
        </w:rPr>
        <w:t>Penjualan</w:t>
      </w:r>
      <w:proofErr w:type="spellEnd"/>
      <w:r>
        <w:rPr>
          <w:b/>
          <w:i w:val="0"/>
          <w:sz w:val="44"/>
        </w:rPr>
        <w:t xml:space="preserve"> (Toko Retail)</w:t>
      </w:r>
    </w:p>
    <w:tbl>
      <w:tblPr>
        <w:tblStyle w:val="TableWeb3"/>
        <w:tblW w:w="0" w:type="auto"/>
        <w:tblLook w:val="04A0" w:firstRow="1" w:lastRow="0" w:firstColumn="1" w:lastColumn="0" w:noHBand="0" w:noVBand="1"/>
      </w:tblPr>
      <w:tblGrid>
        <w:gridCol w:w="4936"/>
        <w:gridCol w:w="4940"/>
      </w:tblGrid>
      <w:tr w:rsidR="0088496F" w14:paraId="74151CD9" w14:textId="77777777" w:rsidTr="00B95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63" w:type="dxa"/>
          </w:tcPr>
          <w:p w14:paraId="20CDA8BB" w14:textId="37FCEABC" w:rsidR="0088496F" w:rsidRDefault="0088496F" w:rsidP="00B95661">
            <w:r>
              <w:rPr>
                <w:color w:val="auto"/>
              </w:rPr>
              <w:t>NAMA TOKO</w:t>
            </w:r>
          </w:p>
        </w:tc>
        <w:tc>
          <w:tcPr>
            <w:tcW w:w="4963" w:type="dxa"/>
          </w:tcPr>
          <w:p w14:paraId="0CCEC981" w14:textId="77777777" w:rsidR="0088496F" w:rsidRPr="0088496F" w:rsidRDefault="0088496F" w:rsidP="00B95661">
            <w:pPr>
              <w:rPr>
                <w:color w:val="auto"/>
              </w:rPr>
            </w:pPr>
            <w:r>
              <w:rPr>
                <w:color w:val="auto"/>
              </w:rPr>
              <w:t xml:space="preserve">Total </w:t>
            </w:r>
            <w:proofErr w:type="spellStart"/>
            <w:r>
              <w:rPr>
                <w:color w:val="auto"/>
              </w:rPr>
              <w:t>Penjualan</w:t>
            </w:r>
            <w:proofErr w:type="spellEnd"/>
          </w:p>
        </w:tc>
      </w:tr>
      <w:tr w:rsidR="0088496F" w14:paraId="4A6F3024" w14:textId="77777777" w:rsidTr="00B95661">
        <w:tc>
          <w:tcPr>
            <w:tcW w:w="4963" w:type="dxa"/>
          </w:tcPr>
          <w:p w14:paraId="69009981" w14:textId="147A3D99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 xml:space="preserve">_retail_1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570DE0A0" w14:textId="6A103A8D" w:rsidR="0088496F" w:rsidRPr="0088496F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jual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_retail_1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6B533D15" w14:textId="77777777" w:rsidTr="00B95661">
        <w:tc>
          <w:tcPr>
            <w:tcW w:w="4963" w:type="dxa"/>
          </w:tcPr>
          <w:p w14:paraId="2696C300" w14:textId="0D37984B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_retail_2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00C39C63" w14:textId="509EE96D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jual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_retail_2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1AD32FA7" w14:textId="77777777" w:rsidTr="00B95661">
        <w:tc>
          <w:tcPr>
            <w:tcW w:w="4963" w:type="dxa"/>
          </w:tcPr>
          <w:p w14:paraId="735B3488" w14:textId="109204B7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lastRenderedPageBreak/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_retail_3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0CFB2BFD" w14:textId="123B7DF5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jual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_retail_3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1C667F11" w14:textId="77777777" w:rsidTr="00B95661">
        <w:tc>
          <w:tcPr>
            <w:tcW w:w="4963" w:type="dxa"/>
          </w:tcPr>
          <w:p w14:paraId="32D7C9A0" w14:textId="51E4B4F1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_retail_4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1B5EBC32" w14:textId="083516BB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jual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_retail_4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  <w:tr w:rsidR="0088496F" w14:paraId="732BC3A7" w14:textId="77777777" w:rsidTr="00B95661">
        <w:tc>
          <w:tcPr>
            <w:tcW w:w="4963" w:type="dxa"/>
          </w:tcPr>
          <w:p w14:paraId="23256BCB" w14:textId="0553CE96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top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_retail_5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  <w:tc>
          <w:tcPr>
            <w:tcW w:w="4963" w:type="dxa"/>
          </w:tcPr>
          <w:p w14:paraId="6DA5228F" w14:textId="09CB316D" w:rsidR="0088496F" w:rsidRPr="00C10912" w:rsidRDefault="0088496F" w:rsidP="00B95661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 xml:space="preserve">{{ </w:t>
            </w:r>
            <w:r w:rsidR="00C10912">
              <w:rPr>
                <w:rFonts w:ascii="Calibri" w:hAnsi="Calibri" w:cs="Calibri"/>
                <w:color w:val="000000"/>
                <w:sz w:val="22"/>
              </w:rPr>
              <w:t>jual</w:t>
            </w:r>
            <w:proofErr w:type="gramEnd"/>
            <w:r w:rsidR="00C10912">
              <w:rPr>
                <w:rFonts w:ascii="Calibri" w:hAnsi="Calibri" w:cs="Calibri"/>
                <w:color w:val="000000"/>
                <w:sz w:val="22"/>
              </w:rPr>
              <w:t>_retail_5</w:t>
            </w:r>
            <w:r w:rsidR="00C10912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color w:val="auto"/>
              </w:rPr>
              <w:t>}}</w:t>
            </w:r>
          </w:p>
        </w:tc>
      </w:tr>
    </w:tbl>
    <w:p w14:paraId="346F3803" w14:textId="32F9D7BA" w:rsidR="004B7E44" w:rsidRDefault="004B7E44" w:rsidP="004B7E44">
      <w:pPr>
        <w:pStyle w:val="Heading4"/>
        <w:rPr>
          <w:color w:val="auto"/>
        </w:rPr>
      </w:pPr>
    </w:p>
    <w:p w14:paraId="29C4A96D" w14:textId="2B4CD373" w:rsidR="004B7E44" w:rsidRDefault="00087001" w:rsidP="004B7E44">
      <w:r>
        <w:rPr>
          <w:noProof/>
        </w:rPr>
        <w:drawing>
          <wp:inline distT="0" distB="0" distL="0" distR="0" wp14:anchorId="3D58A7A3" wp14:editId="7B9E0071">
            <wp:extent cx="6305550" cy="4495800"/>
            <wp:effectExtent l="0" t="0" r="0" b="0"/>
            <wp:docPr id="13" name="Picture 13" descr="Placehold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laceholder_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292" cy="44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307E" w14:textId="43A33CE7" w:rsidR="004B7E44" w:rsidRPr="004B7E44" w:rsidRDefault="004B7E44" w:rsidP="009D539C">
      <w:pPr>
        <w:rPr>
          <w:color w:val="auto"/>
        </w:rPr>
      </w:pPr>
    </w:p>
    <w:p w14:paraId="4AB01103" w14:textId="77777777" w:rsidR="00E94B5F" w:rsidRPr="004B7E44" w:rsidRDefault="00E94B5F" w:rsidP="004B7E44"/>
    <w:sectPr w:rsidR="00E94B5F" w:rsidRPr="004B7E44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2E3B6" w14:textId="77777777" w:rsidR="00616DAA" w:rsidRDefault="00616DAA" w:rsidP="004B7E44">
      <w:r>
        <w:separator/>
      </w:r>
    </w:p>
  </w:endnote>
  <w:endnote w:type="continuationSeparator" w:id="0">
    <w:p w14:paraId="2752E25A" w14:textId="77777777" w:rsidR="00616DAA" w:rsidRDefault="00616DA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BB3E15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D05344B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4FA4C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3AD8D" w14:textId="77777777" w:rsidR="00616DAA" w:rsidRDefault="00616DAA" w:rsidP="004B7E44">
      <w:r>
        <w:separator/>
      </w:r>
    </w:p>
  </w:footnote>
  <w:footnote w:type="continuationSeparator" w:id="0">
    <w:p w14:paraId="183EB8E7" w14:textId="77777777" w:rsidR="00616DAA" w:rsidRDefault="00616DA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CB4554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92E9FC6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4E9A88F" wp14:editId="32F4384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10E7C8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4E9A88F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6E10E7C8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96F"/>
    <w:rsid w:val="000739C6"/>
    <w:rsid w:val="00087001"/>
    <w:rsid w:val="000B2950"/>
    <w:rsid w:val="001B1C0E"/>
    <w:rsid w:val="001C693F"/>
    <w:rsid w:val="00293B83"/>
    <w:rsid w:val="003054BB"/>
    <w:rsid w:val="003428D8"/>
    <w:rsid w:val="004209C0"/>
    <w:rsid w:val="004B7E44"/>
    <w:rsid w:val="004D5252"/>
    <w:rsid w:val="004F2B86"/>
    <w:rsid w:val="005A718F"/>
    <w:rsid w:val="005E1DDA"/>
    <w:rsid w:val="00616DAA"/>
    <w:rsid w:val="006A3CE7"/>
    <w:rsid w:val="007516CF"/>
    <w:rsid w:val="0082728D"/>
    <w:rsid w:val="00842A73"/>
    <w:rsid w:val="00851E8B"/>
    <w:rsid w:val="00877038"/>
    <w:rsid w:val="0088496F"/>
    <w:rsid w:val="008B33BC"/>
    <w:rsid w:val="008B6CDA"/>
    <w:rsid w:val="009120E9"/>
    <w:rsid w:val="00945900"/>
    <w:rsid w:val="009C396C"/>
    <w:rsid w:val="009D539C"/>
    <w:rsid w:val="00B46970"/>
    <w:rsid w:val="00B572B4"/>
    <w:rsid w:val="00BE2FF4"/>
    <w:rsid w:val="00C10912"/>
    <w:rsid w:val="00CC59A5"/>
    <w:rsid w:val="00CD4341"/>
    <w:rsid w:val="00D9400A"/>
    <w:rsid w:val="00DB26A7"/>
    <w:rsid w:val="00DD2E27"/>
    <w:rsid w:val="00DE7E6C"/>
    <w:rsid w:val="00DF23D6"/>
    <w:rsid w:val="00E76CAD"/>
    <w:rsid w:val="00E94B5F"/>
    <w:rsid w:val="00F6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E3CD9"/>
  <w15:chartTrackingRefBased/>
  <w15:docId w15:val="{7AFBB6BF-6741-4098-86CB-09CDCB78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table" w:styleId="TableGrid">
    <w:name w:val="Table Grid"/>
    <w:basedOn w:val="TableNormal"/>
    <w:uiPriority w:val="39"/>
    <w:rsid w:val="00884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uiPriority w:val="99"/>
    <w:rsid w:val="0088496F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TRO5\AppData\Local\Microsoft\Office\16.0\DTS\en-US%7b66793770-7084-4198-831C-ADC3F8E4E863%7d\%7bFAE36747-E9D2-47BE-95F4-F84FF3383F11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{FAE36747-E9D2-47BE-95F4-F84FF3383F11}tf16392796_win32.dotx</Template>
  <TotalTime>29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Nasution</dc:creator>
  <cp:keywords/>
  <dc:description/>
  <cp:lastModifiedBy>Reyhan Nasution</cp:lastModifiedBy>
  <cp:revision>17</cp:revision>
  <dcterms:created xsi:type="dcterms:W3CDTF">2023-12-10T15:52:00Z</dcterms:created>
  <dcterms:modified xsi:type="dcterms:W3CDTF">2023-12-11T05:11:00Z</dcterms:modified>
</cp:coreProperties>
</file>